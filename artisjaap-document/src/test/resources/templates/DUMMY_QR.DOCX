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C43" w:rsidRPr="00436293" w:rsidRDefault="00436293" w:rsidP="00436293">
      <w:bookmarkStart w:id="0" w:name="qr"/>
      <w:bookmarkStart w:id="1" w:name="_GoBack"/>
      <w:r>
        <w:rPr>
          <w:noProof/>
        </w:rPr>
        <w:drawing>
          <wp:inline distT="0" distB="0" distL="0" distR="0" wp14:anchorId="5003DBF1" wp14:editId="3F19844B">
            <wp:extent cx="1351722" cy="1351722"/>
            <wp:effectExtent l="0" t="0" r="1270" b="1270"/>
            <wp:docPr id="2" name="Afbeelding 2" descr="C:\temp\qrdumm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temp\qrdumm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680" cy="13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sectPr w:rsidR="00436C43" w:rsidRPr="00436293" w:rsidSect="00436293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CDD"/>
    <w:rsid w:val="000056C7"/>
    <w:rsid w:val="00012891"/>
    <w:rsid w:val="0001718C"/>
    <w:rsid w:val="00023342"/>
    <w:rsid w:val="00042239"/>
    <w:rsid w:val="000552E0"/>
    <w:rsid w:val="000622E8"/>
    <w:rsid w:val="0006584C"/>
    <w:rsid w:val="00071819"/>
    <w:rsid w:val="00086C99"/>
    <w:rsid w:val="00090D3A"/>
    <w:rsid w:val="000969AC"/>
    <w:rsid w:val="000B12F6"/>
    <w:rsid w:val="000C7073"/>
    <w:rsid w:val="000D0CCE"/>
    <w:rsid w:val="000D667C"/>
    <w:rsid w:val="000E7AC7"/>
    <w:rsid w:val="000F10BA"/>
    <w:rsid w:val="00107B44"/>
    <w:rsid w:val="00107DA7"/>
    <w:rsid w:val="00110794"/>
    <w:rsid w:val="00121CF2"/>
    <w:rsid w:val="00124FE0"/>
    <w:rsid w:val="00161D89"/>
    <w:rsid w:val="00163765"/>
    <w:rsid w:val="0017266A"/>
    <w:rsid w:val="00190EF2"/>
    <w:rsid w:val="00193743"/>
    <w:rsid w:val="001A05D8"/>
    <w:rsid w:val="001A4172"/>
    <w:rsid w:val="001C6A85"/>
    <w:rsid w:val="001D7F8A"/>
    <w:rsid w:val="0020586D"/>
    <w:rsid w:val="00212FD9"/>
    <w:rsid w:val="0021561D"/>
    <w:rsid w:val="00220B2F"/>
    <w:rsid w:val="00224DD9"/>
    <w:rsid w:val="00231C67"/>
    <w:rsid w:val="002333BE"/>
    <w:rsid w:val="00240B65"/>
    <w:rsid w:val="00263AE5"/>
    <w:rsid w:val="002703A5"/>
    <w:rsid w:val="002775FC"/>
    <w:rsid w:val="00293644"/>
    <w:rsid w:val="00296EF0"/>
    <w:rsid w:val="002A7027"/>
    <w:rsid w:val="002B3C11"/>
    <w:rsid w:val="002C0866"/>
    <w:rsid w:val="002C2AB5"/>
    <w:rsid w:val="002C5D87"/>
    <w:rsid w:val="002D5B78"/>
    <w:rsid w:val="002E3A7F"/>
    <w:rsid w:val="002E3BA3"/>
    <w:rsid w:val="002E3C40"/>
    <w:rsid w:val="002F670B"/>
    <w:rsid w:val="00302280"/>
    <w:rsid w:val="00326ED6"/>
    <w:rsid w:val="003827BC"/>
    <w:rsid w:val="003830D8"/>
    <w:rsid w:val="003A73FD"/>
    <w:rsid w:val="003C4E0E"/>
    <w:rsid w:val="003C628D"/>
    <w:rsid w:val="003D0AEC"/>
    <w:rsid w:val="003D0E00"/>
    <w:rsid w:val="003D1572"/>
    <w:rsid w:val="003D52BC"/>
    <w:rsid w:val="003D729D"/>
    <w:rsid w:val="003E0DBB"/>
    <w:rsid w:val="003F05C8"/>
    <w:rsid w:val="003F2F83"/>
    <w:rsid w:val="00417E84"/>
    <w:rsid w:val="00420C9B"/>
    <w:rsid w:val="00425203"/>
    <w:rsid w:val="00436293"/>
    <w:rsid w:val="00436C43"/>
    <w:rsid w:val="004427A6"/>
    <w:rsid w:val="004524F3"/>
    <w:rsid w:val="00456F32"/>
    <w:rsid w:val="00464793"/>
    <w:rsid w:val="00471269"/>
    <w:rsid w:val="004773DD"/>
    <w:rsid w:val="00482215"/>
    <w:rsid w:val="004919D5"/>
    <w:rsid w:val="00493B79"/>
    <w:rsid w:val="004A213F"/>
    <w:rsid w:val="004A3C6B"/>
    <w:rsid w:val="004B46FA"/>
    <w:rsid w:val="004B48B5"/>
    <w:rsid w:val="004B549B"/>
    <w:rsid w:val="004D00D1"/>
    <w:rsid w:val="004E261E"/>
    <w:rsid w:val="004F1E3C"/>
    <w:rsid w:val="00501179"/>
    <w:rsid w:val="005015D2"/>
    <w:rsid w:val="00505BDA"/>
    <w:rsid w:val="0052677F"/>
    <w:rsid w:val="00536783"/>
    <w:rsid w:val="005378D4"/>
    <w:rsid w:val="00544072"/>
    <w:rsid w:val="00547C8B"/>
    <w:rsid w:val="005555C1"/>
    <w:rsid w:val="00561CDD"/>
    <w:rsid w:val="00563B0F"/>
    <w:rsid w:val="00570541"/>
    <w:rsid w:val="005767DD"/>
    <w:rsid w:val="005800B9"/>
    <w:rsid w:val="005809DB"/>
    <w:rsid w:val="00584636"/>
    <w:rsid w:val="005864CF"/>
    <w:rsid w:val="00587C2D"/>
    <w:rsid w:val="0059114E"/>
    <w:rsid w:val="005A7158"/>
    <w:rsid w:val="005B0C48"/>
    <w:rsid w:val="005C2214"/>
    <w:rsid w:val="005C3669"/>
    <w:rsid w:val="005D245B"/>
    <w:rsid w:val="005D653E"/>
    <w:rsid w:val="005D6BC2"/>
    <w:rsid w:val="005E56B9"/>
    <w:rsid w:val="005E75A6"/>
    <w:rsid w:val="005F0B4B"/>
    <w:rsid w:val="005F326C"/>
    <w:rsid w:val="00611AF7"/>
    <w:rsid w:val="00615F66"/>
    <w:rsid w:val="0061668E"/>
    <w:rsid w:val="00620103"/>
    <w:rsid w:val="006418CB"/>
    <w:rsid w:val="006440BE"/>
    <w:rsid w:val="006562B7"/>
    <w:rsid w:val="0066258F"/>
    <w:rsid w:val="00664C84"/>
    <w:rsid w:val="00671910"/>
    <w:rsid w:val="00675B2B"/>
    <w:rsid w:val="00675C22"/>
    <w:rsid w:val="006846C7"/>
    <w:rsid w:val="006B2C69"/>
    <w:rsid w:val="006B4075"/>
    <w:rsid w:val="006D0D69"/>
    <w:rsid w:val="006E46A7"/>
    <w:rsid w:val="006F580D"/>
    <w:rsid w:val="007019FD"/>
    <w:rsid w:val="00706B95"/>
    <w:rsid w:val="00715BB9"/>
    <w:rsid w:val="007457E3"/>
    <w:rsid w:val="0075112E"/>
    <w:rsid w:val="00753DE4"/>
    <w:rsid w:val="00756BA0"/>
    <w:rsid w:val="00762D02"/>
    <w:rsid w:val="00765E5B"/>
    <w:rsid w:val="0077080F"/>
    <w:rsid w:val="00784372"/>
    <w:rsid w:val="007A2351"/>
    <w:rsid w:val="007A4AFE"/>
    <w:rsid w:val="007B2A8F"/>
    <w:rsid w:val="007B4DF2"/>
    <w:rsid w:val="007B61F7"/>
    <w:rsid w:val="007D1B14"/>
    <w:rsid w:val="007F2B8B"/>
    <w:rsid w:val="00804136"/>
    <w:rsid w:val="00807C1A"/>
    <w:rsid w:val="00810DE2"/>
    <w:rsid w:val="008112F3"/>
    <w:rsid w:val="00823FAA"/>
    <w:rsid w:val="0083319A"/>
    <w:rsid w:val="008551B4"/>
    <w:rsid w:val="00860146"/>
    <w:rsid w:val="00862F78"/>
    <w:rsid w:val="0086698D"/>
    <w:rsid w:val="008770D3"/>
    <w:rsid w:val="00884FC8"/>
    <w:rsid w:val="00886D70"/>
    <w:rsid w:val="008B7929"/>
    <w:rsid w:val="008C0B5C"/>
    <w:rsid w:val="008C163C"/>
    <w:rsid w:val="008D4B6C"/>
    <w:rsid w:val="008F35F8"/>
    <w:rsid w:val="008F7795"/>
    <w:rsid w:val="009023DA"/>
    <w:rsid w:val="00917848"/>
    <w:rsid w:val="00961E4E"/>
    <w:rsid w:val="00965A10"/>
    <w:rsid w:val="00967449"/>
    <w:rsid w:val="009848FC"/>
    <w:rsid w:val="00985C94"/>
    <w:rsid w:val="0099088D"/>
    <w:rsid w:val="009A7B78"/>
    <w:rsid w:val="009B1307"/>
    <w:rsid w:val="009B6099"/>
    <w:rsid w:val="009B7B6B"/>
    <w:rsid w:val="009B7E89"/>
    <w:rsid w:val="009C794E"/>
    <w:rsid w:val="009D2910"/>
    <w:rsid w:val="009E138E"/>
    <w:rsid w:val="009E2DC3"/>
    <w:rsid w:val="009F3FE4"/>
    <w:rsid w:val="00A23CF1"/>
    <w:rsid w:val="00A3702F"/>
    <w:rsid w:val="00A63FBA"/>
    <w:rsid w:val="00A72C44"/>
    <w:rsid w:val="00A75634"/>
    <w:rsid w:val="00A96242"/>
    <w:rsid w:val="00AB3761"/>
    <w:rsid w:val="00AC04CC"/>
    <w:rsid w:val="00AD3286"/>
    <w:rsid w:val="00AD70C2"/>
    <w:rsid w:val="00AE382E"/>
    <w:rsid w:val="00AE6893"/>
    <w:rsid w:val="00AF38CC"/>
    <w:rsid w:val="00B32BC4"/>
    <w:rsid w:val="00B34125"/>
    <w:rsid w:val="00B6501B"/>
    <w:rsid w:val="00B66831"/>
    <w:rsid w:val="00B860E2"/>
    <w:rsid w:val="00B8663A"/>
    <w:rsid w:val="00B966D2"/>
    <w:rsid w:val="00BA062D"/>
    <w:rsid w:val="00BA5D99"/>
    <w:rsid w:val="00BB60B4"/>
    <w:rsid w:val="00BB6BB4"/>
    <w:rsid w:val="00BC0BB7"/>
    <w:rsid w:val="00BC2682"/>
    <w:rsid w:val="00BC4BA8"/>
    <w:rsid w:val="00BE7587"/>
    <w:rsid w:val="00BF453C"/>
    <w:rsid w:val="00C1127E"/>
    <w:rsid w:val="00C26A97"/>
    <w:rsid w:val="00C32C4E"/>
    <w:rsid w:val="00C354C1"/>
    <w:rsid w:val="00C36BDA"/>
    <w:rsid w:val="00C537BF"/>
    <w:rsid w:val="00C55C70"/>
    <w:rsid w:val="00C739A7"/>
    <w:rsid w:val="00C80CD8"/>
    <w:rsid w:val="00C85219"/>
    <w:rsid w:val="00C9004B"/>
    <w:rsid w:val="00C955C3"/>
    <w:rsid w:val="00CB6618"/>
    <w:rsid w:val="00CD4D4A"/>
    <w:rsid w:val="00CF1622"/>
    <w:rsid w:val="00D01CC9"/>
    <w:rsid w:val="00D029DA"/>
    <w:rsid w:val="00D0361E"/>
    <w:rsid w:val="00D16DE6"/>
    <w:rsid w:val="00D17EF0"/>
    <w:rsid w:val="00D35278"/>
    <w:rsid w:val="00D41A21"/>
    <w:rsid w:val="00D42760"/>
    <w:rsid w:val="00D45E32"/>
    <w:rsid w:val="00D539FD"/>
    <w:rsid w:val="00D544BD"/>
    <w:rsid w:val="00D60479"/>
    <w:rsid w:val="00D72629"/>
    <w:rsid w:val="00D7282C"/>
    <w:rsid w:val="00D80FE5"/>
    <w:rsid w:val="00D835C8"/>
    <w:rsid w:val="00D84F17"/>
    <w:rsid w:val="00D87B94"/>
    <w:rsid w:val="00D90CF0"/>
    <w:rsid w:val="00D977B8"/>
    <w:rsid w:val="00DA22E2"/>
    <w:rsid w:val="00DA648B"/>
    <w:rsid w:val="00DB07EE"/>
    <w:rsid w:val="00DD673D"/>
    <w:rsid w:val="00DD7E34"/>
    <w:rsid w:val="00DE2B0F"/>
    <w:rsid w:val="00E219CB"/>
    <w:rsid w:val="00E429B5"/>
    <w:rsid w:val="00E50DA8"/>
    <w:rsid w:val="00E63737"/>
    <w:rsid w:val="00E72CA0"/>
    <w:rsid w:val="00E91833"/>
    <w:rsid w:val="00E94A4A"/>
    <w:rsid w:val="00EA532D"/>
    <w:rsid w:val="00EB0BF9"/>
    <w:rsid w:val="00EB68ED"/>
    <w:rsid w:val="00ED16C0"/>
    <w:rsid w:val="00ED6649"/>
    <w:rsid w:val="00ED75C1"/>
    <w:rsid w:val="00EE4A81"/>
    <w:rsid w:val="00EE545D"/>
    <w:rsid w:val="00F030AA"/>
    <w:rsid w:val="00F201B1"/>
    <w:rsid w:val="00F32FB6"/>
    <w:rsid w:val="00F50248"/>
    <w:rsid w:val="00F61773"/>
    <w:rsid w:val="00F643C5"/>
    <w:rsid w:val="00F81AE8"/>
    <w:rsid w:val="00F82240"/>
    <w:rsid w:val="00F90968"/>
    <w:rsid w:val="00F96393"/>
    <w:rsid w:val="00FA0A94"/>
    <w:rsid w:val="00FF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215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1561D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C955C3"/>
    <w:pPr>
      <w:spacing w:after="0" w:line="240" w:lineRule="auto"/>
    </w:pPr>
    <w:rPr>
      <w:rFonts w:ascii="Calibri" w:eastAsia="Calibri" w:hAnsi="Calibri" w:cs="Times New Roman"/>
      <w:sz w:val="20"/>
      <w:szCs w:val="20"/>
      <w:lang w:val="fr-BE"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F9639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215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1561D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C955C3"/>
    <w:pPr>
      <w:spacing w:after="0" w:line="240" w:lineRule="auto"/>
    </w:pPr>
    <w:rPr>
      <w:rFonts w:ascii="Calibri" w:eastAsia="Calibri" w:hAnsi="Calibri" w:cs="Times New Roman"/>
      <w:sz w:val="20"/>
      <w:szCs w:val="20"/>
      <w:lang w:val="fr-BE"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F963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7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XDocReport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4FD21E-2727-4F9D-A3C5-A4A11ED95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XDocReport.dotm</Template>
  <TotalTime>241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sodifrance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Stijn Coene</cp:lastModifiedBy>
  <cp:revision>8</cp:revision>
  <cp:lastPrinted>2015-05-28T06:56:00Z</cp:lastPrinted>
  <dcterms:created xsi:type="dcterms:W3CDTF">2015-11-05T07:28:00Z</dcterms:created>
  <dcterms:modified xsi:type="dcterms:W3CDTF">2018-07-24T14:56:00Z</dcterms:modified>
</cp:coreProperties>
</file>